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183"/>
      </w:tblGrid>
      <w:tr w:rsidR="001B2ABD" w14:paraId="4DE29722" w14:textId="77777777" w:rsidTr="00AE7882">
        <w:trPr>
          <w:trHeight w:val="4410"/>
        </w:trPr>
        <w:tc>
          <w:tcPr>
            <w:tcW w:w="3600" w:type="dxa"/>
            <w:vAlign w:val="bottom"/>
          </w:tcPr>
          <w:p w14:paraId="4F9BA13C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  <w:lang w:bidi="id-ID"/>
              </w:rPr>
              <mc:AlternateContent>
                <mc:Choice Requires="wps">
                  <w:drawing>
                    <wp:inline distT="0" distB="0" distL="0" distR="0" wp14:anchorId="15A5BCFC" wp14:editId="74FDEC51">
                      <wp:extent cx="2122805" cy="2122805"/>
                      <wp:effectExtent l="19050" t="19050" r="29845" b="29845"/>
                      <wp:docPr id="2" name="Oval 2" title="Foto profesional bahu ke atas seorang pri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C917F70" id="Oval 2" o:spid="_x0000_s1026" alt="Judul: Foto profesional bahu ke atas seorang pria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2085534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183" w:type="dxa"/>
            <w:vAlign w:val="bottom"/>
          </w:tcPr>
          <w:p w14:paraId="61A9E5D2" w14:textId="52C1EF15" w:rsidR="001B2ABD" w:rsidRDefault="006D4340" w:rsidP="006D4340">
            <w:pPr>
              <w:pStyle w:val="Judul"/>
            </w:pPr>
            <w:r w:rsidRPr="006D4340">
              <w:rPr>
                <w:sz w:val="72"/>
                <w:szCs w:val="72"/>
                <w:lang w:val="en-US"/>
              </w:rPr>
              <w:t>Zaidan Nabil diwangkara</w:t>
            </w:r>
          </w:p>
        </w:tc>
      </w:tr>
      <w:tr w:rsidR="001B2ABD" w14:paraId="654AB6BE" w14:textId="77777777" w:rsidTr="00AE7882">
        <w:tc>
          <w:tcPr>
            <w:tcW w:w="3600" w:type="dxa"/>
          </w:tcPr>
          <w:sdt>
            <w:sdtPr>
              <w:id w:val="-1711873194"/>
              <w:placeholder>
                <w:docPart w:val="096CBF9657904CDC9039C8F47FF0A54F"/>
              </w:placeholder>
              <w:temporary/>
              <w:showingPlcHdr/>
              <w15:appearance w15:val="hidden"/>
            </w:sdtPr>
            <w:sdtEndPr/>
            <w:sdtContent>
              <w:p w14:paraId="08CCD822" w14:textId="77777777" w:rsidR="001B2ABD" w:rsidRDefault="00036450" w:rsidP="00036450">
                <w:pPr>
                  <w:pStyle w:val="Judul3"/>
                </w:pPr>
                <w:r w:rsidRPr="00D5459D">
                  <w:rPr>
                    <w:lang w:bidi="id-ID"/>
                  </w:rPr>
                  <w:t>Profil</w:t>
                </w:r>
              </w:p>
            </w:sdtContent>
          </w:sdt>
          <w:p w14:paraId="4F644329" w14:textId="180A1381" w:rsidR="00036450" w:rsidRDefault="006D4340" w:rsidP="009260CD">
            <w:pPr>
              <w:rPr>
                <w:lang w:val="en-US"/>
              </w:rPr>
            </w:pPr>
            <w:r w:rsidRPr="006D4340">
              <w:t xml:space="preserve">An </w:t>
            </w:r>
            <w:proofErr w:type="spellStart"/>
            <w:r w:rsidRPr="006D4340">
              <w:t>Informatics</w:t>
            </w:r>
            <w:proofErr w:type="spellEnd"/>
            <w:r w:rsidRPr="006D4340">
              <w:t xml:space="preserve"> </w:t>
            </w:r>
            <w:proofErr w:type="spellStart"/>
            <w:r w:rsidRPr="006D4340">
              <w:t>student</w:t>
            </w:r>
            <w:proofErr w:type="spellEnd"/>
            <w:r w:rsidRPr="006D4340">
              <w:t xml:space="preserve"> </w:t>
            </w:r>
            <w:proofErr w:type="spellStart"/>
            <w:r w:rsidRPr="006D4340">
              <w:t>who</w:t>
            </w:r>
            <w:proofErr w:type="spellEnd"/>
            <w:r w:rsidRPr="006D4340">
              <w:t xml:space="preserve"> </w:t>
            </w:r>
            <w:proofErr w:type="spellStart"/>
            <w:r w:rsidRPr="006D4340">
              <w:t>is</w:t>
            </w:r>
            <w:proofErr w:type="spellEnd"/>
            <w:r w:rsidRPr="006D4340">
              <w:t xml:space="preserve"> </w:t>
            </w:r>
            <w:proofErr w:type="spellStart"/>
            <w:r w:rsidRPr="006D4340">
              <w:t>interested</w:t>
            </w:r>
            <w:proofErr w:type="spellEnd"/>
            <w:r w:rsidRPr="006D4340">
              <w:t xml:space="preserve"> in web </w:t>
            </w:r>
            <w:proofErr w:type="spellStart"/>
            <w:r w:rsidRPr="006D4340">
              <w:t>design</w:t>
            </w:r>
            <w:proofErr w:type="spellEnd"/>
            <w:r>
              <w:rPr>
                <w:lang w:val="en-US"/>
              </w:rPr>
              <w:t>.</w:t>
            </w:r>
          </w:p>
          <w:p w14:paraId="559AF09D" w14:textId="77777777" w:rsidR="006D4340" w:rsidRPr="006D4340" w:rsidRDefault="006D4340" w:rsidP="009260CD">
            <w:pPr>
              <w:rPr>
                <w:sz w:val="14"/>
                <w:szCs w:val="18"/>
                <w:lang w:val="en-US"/>
              </w:rPr>
            </w:pPr>
          </w:p>
          <w:tbl>
            <w:tblPr>
              <w:tblStyle w:val="KisiTabel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95"/>
              <w:gridCol w:w="270"/>
              <w:gridCol w:w="1595"/>
            </w:tblGrid>
            <w:tr w:rsidR="006D4340" w14:paraId="7E47FE93" w14:textId="77777777" w:rsidTr="006D4340">
              <w:tc>
                <w:tcPr>
                  <w:tcW w:w="1495" w:type="dxa"/>
                </w:tcPr>
                <w:p w14:paraId="2A8CC33B" w14:textId="40235AF6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Jenis </w:t>
                  </w:r>
                  <w:proofErr w:type="spellStart"/>
                  <w:r>
                    <w:rPr>
                      <w:lang w:val="en-US"/>
                    </w:rPr>
                    <w:t>Kelamin</w:t>
                  </w:r>
                  <w:proofErr w:type="spellEnd"/>
                </w:p>
              </w:tc>
              <w:tc>
                <w:tcPr>
                  <w:tcW w:w="270" w:type="dxa"/>
                </w:tcPr>
                <w:p w14:paraId="752A83B3" w14:textId="54890505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:</w:t>
                  </w:r>
                </w:p>
              </w:tc>
              <w:tc>
                <w:tcPr>
                  <w:tcW w:w="1595" w:type="dxa"/>
                </w:tcPr>
                <w:p w14:paraId="7B0B5EFD" w14:textId="459A9B57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Laki-Laki</w:t>
                  </w:r>
                </w:p>
              </w:tc>
            </w:tr>
            <w:tr w:rsidR="006D4340" w14:paraId="6452FF1F" w14:textId="77777777" w:rsidTr="006D4340">
              <w:tc>
                <w:tcPr>
                  <w:tcW w:w="1495" w:type="dxa"/>
                </w:tcPr>
                <w:p w14:paraId="2AFE588C" w14:textId="762D9B70" w:rsidR="006D4340" w:rsidRDefault="006D4340" w:rsidP="009260CD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Tempat</w:t>
                  </w:r>
                  <w:proofErr w:type="spellEnd"/>
                  <w:r>
                    <w:rPr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lang w:val="en-US"/>
                    </w:rPr>
                    <w:t>Tanggal</w:t>
                  </w:r>
                  <w:proofErr w:type="spellEnd"/>
                  <w:r>
                    <w:rPr>
                      <w:lang w:val="en-US"/>
                    </w:rPr>
                    <w:t xml:space="preserve"> Lahir</w:t>
                  </w:r>
                </w:p>
              </w:tc>
              <w:tc>
                <w:tcPr>
                  <w:tcW w:w="270" w:type="dxa"/>
                </w:tcPr>
                <w:p w14:paraId="7A97B22C" w14:textId="2792834F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:</w:t>
                  </w:r>
                </w:p>
              </w:tc>
              <w:tc>
                <w:tcPr>
                  <w:tcW w:w="1595" w:type="dxa"/>
                </w:tcPr>
                <w:p w14:paraId="289B2E7B" w14:textId="418C2EE1" w:rsidR="006D4340" w:rsidRDefault="006D4340" w:rsidP="009260CD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Banyumas</w:t>
                  </w:r>
                  <w:proofErr w:type="spellEnd"/>
                  <w:r>
                    <w:rPr>
                      <w:lang w:val="en-US"/>
                    </w:rPr>
                    <w:t>, 22 Mei 2002</w:t>
                  </w:r>
                </w:p>
              </w:tc>
            </w:tr>
            <w:tr w:rsidR="006D4340" w14:paraId="4544BF0C" w14:textId="77777777" w:rsidTr="006D4340">
              <w:tc>
                <w:tcPr>
                  <w:tcW w:w="1495" w:type="dxa"/>
                </w:tcPr>
                <w:p w14:paraId="5F122B51" w14:textId="7775F9AF" w:rsidR="006D4340" w:rsidRDefault="006D4340" w:rsidP="009260CD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Kewarganegaraan</w:t>
                  </w:r>
                  <w:proofErr w:type="spellEnd"/>
                </w:p>
              </w:tc>
              <w:tc>
                <w:tcPr>
                  <w:tcW w:w="270" w:type="dxa"/>
                </w:tcPr>
                <w:p w14:paraId="5714A136" w14:textId="145E68D0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:</w:t>
                  </w:r>
                </w:p>
              </w:tc>
              <w:tc>
                <w:tcPr>
                  <w:tcW w:w="1595" w:type="dxa"/>
                </w:tcPr>
                <w:p w14:paraId="4D7965D7" w14:textId="75801AD7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Indonesia</w:t>
                  </w:r>
                </w:p>
              </w:tc>
            </w:tr>
            <w:tr w:rsidR="006D4340" w14:paraId="067DF4F4" w14:textId="77777777" w:rsidTr="006D4340">
              <w:tc>
                <w:tcPr>
                  <w:tcW w:w="1495" w:type="dxa"/>
                </w:tcPr>
                <w:p w14:paraId="7962164F" w14:textId="5503E118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Alamat</w:t>
                  </w:r>
                </w:p>
              </w:tc>
              <w:tc>
                <w:tcPr>
                  <w:tcW w:w="270" w:type="dxa"/>
                </w:tcPr>
                <w:p w14:paraId="42FEC491" w14:textId="3AC43628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:</w:t>
                  </w:r>
                </w:p>
              </w:tc>
              <w:tc>
                <w:tcPr>
                  <w:tcW w:w="1595" w:type="dxa"/>
                </w:tcPr>
                <w:p w14:paraId="3999D667" w14:textId="67968B8E" w:rsidR="006D4340" w:rsidRPr="006D4340" w:rsidRDefault="006D4340" w:rsidP="006D4340">
                  <w:pPr>
                    <w:rPr>
                      <w:lang w:val="en-US"/>
                    </w:rPr>
                  </w:pPr>
                  <w:r>
                    <w:t xml:space="preserve">Jalan Karang Anyar No. 59 </w:t>
                  </w:r>
                  <w:r>
                    <w:rPr>
                      <w:lang w:val="en-US"/>
                    </w:rPr>
                    <w:t>53192</w:t>
                  </w:r>
                  <w:r>
                    <w:t xml:space="preserve"> </w:t>
                  </w:r>
                  <w:proofErr w:type="spellStart"/>
                  <w:r>
                    <w:t>Sudagaran</w:t>
                  </w:r>
                  <w:proofErr w:type="spellEnd"/>
                  <w:r>
                    <w:t>, Banyumas</w:t>
                  </w:r>
                </w:p>
                <w:p w14:paraId="42C7CFDC" w14:textId="77777777" w:rsidR="006D4340" w:rsidRDefault="006D4340" w:rsidP="009260CD">
                  <w:pPr>
                    <w:rPr>
                      <w:lang w:val="en-US"/>
                    </w:rPr>
                  </w:pPr>
                </w:p>
              </w:tc>
            </w:tr>
          </w:tbl>
          <w:sdt>
            <w:sdtPr>
              <w:id w:val="-1954003311"/>
              <w:placeholder>
                <w:docPart w:val="79E3C9DFA85F43379F6900F7F3DFF1B9"/>
              </w:placeholder>
              <w:temporary/>
              <w:showingPlcHdr/>
              <w15:appearance w15:val="hidden"/>
            </w:sdtPr>
            <w:sdtEndPr/>
            <w:sdtContent>
              <w:p w14:paraId="1C460FB6" w14:textId="243516F8" w:rsidR="00036450" w:rsidRPr="00CB0055" w:rsidRDefault="00CB0055" w:rsidP="00CB0055">
                <w:pPr>
                  <w:pStyle w:val="Judul3"/>
                </w:pPr>
                <w:r w:rsidRPr="00CB0055">
                  <w:rPr>
                    <w:lang w:bidi="id-ID"/>
                  </w:rPr>
                  <w:t>Kontak</w:t>
                </w:r>
              </w:p>
            </w:sdtContent>
          </w:sdt>
          <w:sdt>
            <w:sdtPr>
              <w:id w:val="1111563247"/>
              <w:placeholder>
                <w:docPart w:val="6166B97018EE40B392C2E729648F0DC2"/>
              </w:placeholder>
              <w:temporary/>
              <w:showingPlcHdr/>
              <w15:appearance w15:val="hidden"/>
            </w:sdtPr>
            <w:sdtEndPr/>
            <w:sdtContent>
              <w:p w14:paraId="46D57895" w14:textId="77777777" w:rsidR="004D3011" w:rsidRDefault="004D3011" w:rsidP="004D3011">
                <w:r w:rsidRPr="004D3011">
                  <w:rPr>
                    <w:lang w:bidi="id-ID"/>
                  </w:rPr>
                  <w:t>TELEPON:</w:t>
                </w:r>
              </w:p>
            </w:sdtContent>
          </w:sdt>
          <w:p w14:paraId="067FC034" w14:textId="66463019" w:rsidR="004D3011" w:rsidRDefault="00622063" w:rsidP="004D3011">
            <w:r>
              <w:rPr>
                <w:lang w:val="en-US"/>
              </w:rPr>
              <w:t>0812-2679-9098</w:t>
            </w:r>
          </w:p>
          <w:p w14:paraId="6DFD36B9" w14:textId="77777777" w:rsidR="004D3011" w:rsidRPr="004D3011" w:rsidRDefault="004D3011" w:rsidP="004D3011"/>
          <w:p w14:paraId="76D63BCD" w14:textId="4E1FA17A" w:rsidR="004D3011" w:rsidRDefault="006C3E8C" w:rsidP="004D3011">
            <w:sdt>
              <w:sdtPr>
                <w:id w:val="-240260293"/>
                <w:placeholder>
                  <w:docPart w:val="2F642EA8C3844EB0B07C7D1D4CA06F3D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4D3011">
                  <w:rPr>
                    <w:lang w:bidi="id-ID"/>
                  </w:rPr>
                  <w:t>EMAIL:</w:t>
                </w:r>
              </w:sdtContent>
            </w:sdt>
          </w:p>
          <w:p w14:paraId="13C11193" w14:textId="41EBA262" w:rsidR="00036450" w:rsidRPr="00E4381A" w:rsidRDefault="00622063" w:rsidP="004D3011">
            <w:pPr>
              <w:rPr>
                <w:rStyle w:val="Hyperlink"/>
              </w:rPr>
            </w:pPr>
            <w:r>
              <w:rPr>
                <w:lang w:val="en-US"/>
              </w:rPr>
              <w:t>znabildiwangkara@gmail.com</w:t>
            </w:r>
          </w:p>
          <w:sdt>
            <w:sdtPr>
              <w:id w:val="-1444214663"/>
              <w:placeholder>
                <w:docPart w:val="2404F8A86AE34D208C99AE80A65EDBF9"/>
              </w:placeholder>
              <w:temporary/>
              <w:showingPlcHdr/>
              <w15:appearance w15:val="hidden"/>
            </w:sdtPr>
            <w:sdtEndPr/>
            <w:sdtContent>
              <w:p w14:paraId="70CBEFAB" w14:textId="77777777" w:rsidR="004D3011" w:rsidRPr="00CB0055" w:rsidRDefault="00CB0055" w:rsidP="00CB0055">
                <w:pPr>
                  <w:pStyle w:val="Judul3"/>
                </w:pPr>
                <w:r w:rsidRPr="00CB0055">
                  <w:rPr>
                    <w:lang w:bidi="id-ID"/>
                  </w:rPr>
                  <w:t>Hobi</w:t>
                </w:r>
              </w:p>
            </w:sdtContent>
          </w:sdt>
          <w:p w14:paraId="5AB666F5" w14:textId="55B9BC68" w:rsidR="004D3011" w:rsidRDefault="006D4340" w:rsidP="004D3011">
            <w:r>
              <w:rPr>
                <w:lang w:val="en-US"/>
              </w:rPr>
              <w:t>Reading</w:t>
            </w:r>
          </w:p>
          <w:p w14:paraId="2298BE51" w14:textId="34E26C7D" w:rsidR="004D3011" w:rsidRDefault="006D4340" w:rsidP="004D3011">
            <w:r>
              <w:rPr>
                <w:lang w:val="en-US"/>
              </w:rPr>
              <w:t>Travelling</w:t>
            </w:r>
          </w:p>
          <w:p w14:paraId="539C768C" w14:textId="6D68D43E" w:rsidR="004D3011" w:rsidRPr="004D3011" w:rsidRDefault="004D3011" w:rsidP="004D3011"/>
        </w:tc>
        <w:tc>
          <w:tcPr>
            <w:tcW w:w="720" w:type="dxa"/>
          </w:tcPr>
          <w:p w14:paraId="347CAAFB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183" w:type="dxa"/>
          </w:tcPr>
          <w:sdt>
            <w:sdtPr>
              <w:id w:val="1049110328"/>
              <w:placeholder>
                <w:docPart w:val="C5362B0FB04C4A1EA9892FF7B41829A2"/>
              </w:placeholder>
              <w:temporary/>
              <w:showingPlcHdr/>
              <w15:appearance w15:val="hidden"/>
            </w:sdtPr>
            <w:sdtEndPr/>
            <w:sdtContent>
              <w:p w14:paraId="2DB83C05" w14:textId="77777777" w:rsidR="001B2ABD" w:rsidRDefault="00E25A26" w:rsidP="00036450">
                <w:pPr>
                  <w:pStyle w:val="Judul2"/>
                </w:pPr>
                <w:r w:rsidRPr="00036450">
                  <w:rPr>
                    <w:lang w:bidi="id-ID"/>
                  </w:rPr>
                  <w:t>PENDIDIKAN</w:t>
                </w:r>
              </w:p>
            </w:sdtContent>
          </w:sdt>
          <w:p w14:paraId="0FE367AF" w14:textId="244741EC" w:rsidR="00036450" w:rsidRPr="00036450" w:rsidRDefault="00622063" w:rsidP="00B359E4">
            <w:pPr>
              <w:pStyle w:val="Judul4"/>
            </w:pPr>
            <w:r>
              <w:rPr>
                <w:lang w:val="en-US"/>
              </w:rPr>
              <w:t xml:space="preserve">SD Negeri 1 </w:t>
            </w:r>
            <w:proofErr w:type="spellStart"/>
            <w:r>
              <w:rPr>
                <w:lang w:val="en-US"/>
              </w:rPr>
              <w:t>Sudagaran</w:t>
            </w:r>
            <w:proofErr w:type="spellEnd"/>
          </w:p>
          <w:p w14:paraId="220D4C37" w14:textId="3D0D1B9E" w:rsidR="00036450" w:rsidRPr="00B359E4" w:rsidRDefault="00622063" w:rsidP="00B359E4">
            <w:pPr>
              <w:pStyle w:val="Tanggal"/>
            </w:pPr>
            <w:r>
              <w:rPr>
                <w:lang w:val="en-US"/>
              </w:rPr>
              <w:t>2008</w:t>
            </w:r>
            <w:r w:rsidR="00036450" w:rsidRPr="00B359E4">
              <w:rPr>
                <w:lang w:bidi="id-ID"/>
              </w:rPr>
              <w:t xml:space="preserve"> –</w:t>
            </w:r>
            <w:r>
              <w:rPr>
                <w:lang w:val="en-US" w:bidi="id-ID"/>
              </w:rPr>
              <w:t xml:space="preserve"> </w:t>
            </w:r>
            <w:r>
              <w:rPr>
                <w:lang w:val="en-US"/>
              </w:rPr>
              <w:t>2014</w:t>
            </w:r>
          </w:p>
          <w:p w14:paraId="4F8DED5B" w14:textId="77777777" w:rsidR="00036450" w:rsidRDefault="00036450" w:rsidP="00036450"/>
          <w:p w14:paraId="12D79BE5" w14:textId="0B29A323" w:rsidR="00036450" w:rsidRPr="00B359E4" w:rsidRDefault="00622063" w:rsidP="00B359E4">
            <w:pPr>
              <w:pStyle w:val="Judul4"/>
            </w:pPr>
            <w:r>
              <w:rPr>
                <w:lang w:val="en-US"/>
              </w:rPr>
              <w:t xml:space="preserve">SMP Negeri 1 </w:t>
            </w:r>
            <w:proofErr w:type="spellStart"/>
            <w:r>
              <w:rPr>
                <w:lang w:val="en-US"/>
              </w:rPr>
              <w:t>banyumas</w:t>
            </w:r>
            <w:proofErr w:type="spellEnd"/>
          </w:p>
          <w:p w14:paraId="74845FE1" w14:textId="0263BFA2" w:rsidR="00036450" w:rsidRPr="00B359E4" w:rsidRDefault="00622063" w:rsidP="00B359E4">
            <w:pPr>
              <w:pStyle w:val="Tanggal"/>
            </w:pPr>
            <w:r>
              <w:rPr>
                <w:lang w:val="en-US"/>
              </w:rPr>
              <w:t xml:space="preserve">2014 </w:t>
            </w:r>
            <w:r w:rsidR="00036450" w:rsidRPr="00B359E4">
              <w:rPr>
                <w:lang w:bidi="id-ID"/>
              </w:rPr>
              <w:t xml:space="preserve">– </w:t>
            </w:r>
            <w:r>
              <w:rPr>
                <w:lang w:val="en-US"/>
              </w:rPr>
              <w:t>2017</w:t>
            </w:r>
          </w:p>
          <w:p w14:paraId="5EC5DB3D" w14:textId="71FE274C" w:rsidR="00622063" w:rsidRDefault="00622063" w:rsidP="00036450"/>
          <w:p w14:paraId="4E14731B" w14:textId="2561C04B" w:rsidR="00622063" w:rsidRPr="00B359E4" w:rsidRDefault="00622063" w:rsidP="00622063">
            <w:pPr>
              <w:pStyle w:val="Judul4"/>
            </w:pPr>
            <w:r>
              <w:rPr>
                <w:lang w:val="en-US"/>
              </w:rPr>
              <w:t>SM</w:t>
            </w:r>
            <w:r>
              <w:rPr>
                <w:lang w:val="en-US"/>
              </w:rPr>
              <w:t>A</w:t>
            </w:r>
            <w:r>
              <w:rPr>
                <w:lang w:val="en-US"/>
              </w:rPr>
              <w:t xml:space="preserve"> Negeri 1 </w:t>
            </w:r>
            <w:proofErr w:type="spellStart"/>
            <w:r>
              <w:rPr>
                <w:lang w:val="en-US"/>
              </w:rPr>
              <w:t>banyumas</w:t>
            </w:r>
            <w:proofErr w:type="spellEnd"/>
          </w:p>
          <w:p w14:paraId="0190A815" w14:textId="6FF6EE12" w:rsidR="00622063" w:rsidRPr="00B359E4" w:rsidRDefault="00622063" w:rsidP="00622063">
            <w:pPr>
              <w:pStyle w:val="Tanggal"/>
            </w:pPr>
            <w:r>
              <w:rPr>
                <w:lang w:val="en-US"/>
              </w:rPr>
              <w:t>201</w:t>
            </w:r>
            <w:r>
              <w:rPr>
                <w:lang w:val="en-US"/>
              </w:rPr>
              <w:t>7</w:t>
            </w:r>
            <w:r>
              <w:rPr>
                <w:lang w:val="en-US"/>
              </w:rPr>
              <w:t xml:space="preserve"> </w:t>
            </w:r>
            <w:r w:rsidRPr="00B359E4">
              <w:rPr>
                <w:lang w:bidi="id-ID"/>
              </w:rPr>
              <w:t xml:space="preserve">– 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>20</w:t>
            </w:r>
          </w:p>
          <w:p w14:paraId="3E368EE3" w14:textId="6CC43F9B" w:rsidR="00622063" w:rsidRDefault="00622063" w:rsidP="00036450"/>
          <w:p w14:paraId="1FCA96F9" w14:textId="485672F3" w:rsidR="00622063" w:rsidRPr="00B359E4" w:rsidRDefault="00622063" w:rsidP="00622063">
            <w:pPr>
              <w:pStyle w:val="Judul4"/>
            </w:pPr>
            <w:r>
              <w:rPr>
                <w:lang w:val="en-US"/>
              </w:rPr>
              <w:t xml:space="preserve">Universitas </w:t>
            </w:r>
            <w:proofErr w:type="spellStart"/>
            <w:r>
              <w:rPr>
                <w:lang w:val="en-US"/>
              </w:rPr>
              <w:t>Jenderal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Soedirman</w:t>
            </w:r>
            <w:proofErr w:type="spellEnd"/>
          </w:p>
          <w:p w14:paraId="3A0E8D66" w14:textId="228A750C" w:rsidR="00622063" w:rsidRPr="00622063" w:rsidRDefault="00622063" w:rsidP="00622063">
            <w:pPr>
              <w:pStyle w:val="Tanggal"/>
              <w:rPr>
                <w:lang w:val="en-US"/>
              </w:rPr>
            </w:pPr>
            <w:r>
              <w:rPr>
                <w:lang w:val="en-US"/>
              </w:rPr>
              <w:t>20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 xml:space="preserve"> </w:t>
            </w:r>
            <w:r w:rsidRPr="00B359E4">
              <w:rPr>
                <w:lang w:bidi="id-ID"/>
              </w:rPr>
              <w:t xml:space="preserve">– </w:t>
            </w:r>
            <w:proofErr w:type="spellStart"/>
            <w:r>
              <w:rPr>
                <w:lang w:val="en-US" w:bidi="id-ID"/>
              </w:rPr>
              <w:t>Sekarang</w:t>
            </w:r>
            <w:proofErr w:type="spellEnd"/>
          </w:p>
          <w:p w14:paraId="1B72DD0F" w14:textId="77777777" w:rsidR="00622063" w:rsidRPr="00622063" w:rsidRDefault="00622063" w:rsidP="00036450">
            <w:pPr>
              <w:rPr>
                <w:lang w:val="en-US"/>
              </w:rPr>
            </w:pPr>
          </w:p>
          <w:p w14:paraId="2C4C466F" w14:textId="77777777" w:rsidR="004D3011" w:rsidRDefault="004D3011" w:rsidP="00036450"/>
          <w:sdt>
            <w:sdtPr>
              <w:id w:val="1669594239"/>
              <w:placeholder>
                <w:docPart w:val="2B5C203D9DC2428A935A8EDBC752D842"/>
              </w:placeholder>
              <w:temporary/>
              <w:showingPlcHdr/>
              <w15:appearance w15:val="hidden"/>
            </w:sdtPr>
            <w:sdtEndPr/>
            <w:sdtContent>
              <w:p w14:paraId="0536CE25" w14:textId="77777777" w:rsidR="00036450" w:rsidRDefault="00180329" w:rsidP="00036450">
                <w:pPr>
                  <w:pStyle w:val="Judul2"/>
                </w:pPr>
                <w:r w:rsidRPr="00036450">
                  <w:rPr>
                    <w:rStyle w:val="Judul2KAR"/>
                    <w:b/>
                    <w:lang w:bidi="id-ID"/>
                  </w:rPr>
                  <w:t>KEAHLIAN</w:t>
                </w:r>
              </w:p>
            </w:sdtContent>
          </w:sdt>
          <w:p w14:paraId="42C0F9E6" w14:textId="77777777" w:rsidR="00036450" w:rsidRDefault="00112054" w:rsidP="004D3011">
            <w:pPr>
              <w:rPr>
                <w:noProof/>
                <w:color w:val="000000" w:themeColor="text1"/>
                <w:lang w:bidi="id-ID"/>
              </w:rPr>
            </w:pPr>
            <w:r w:rsidRPr="00B90CEF">
              <w:rPr>
                <w:noProof/>
                <w:color w:val="000000" w:themeColor="text1"/>
                <w:lang w:bidi="id-ID"/>
              </w:rPr>
              <w:drawing>
                <wp:inline distT="0" distB="0" distL="0" distR="0" wp14:anchorId="1BF62C74" wp14:editId="43A0F3ED">
                  <wp:extent cx="3756660" cy="1257300"/>
                  <wp:effectExtent l="0" t="0" r="0" b="0"/>
                  <wp:docPr id="12" name="Bagan 12" descr="bagan keahlian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  <w:p w14:paraId="27A579A5" w14:textId="77777777" w:rsidR="00622063" w:rsidRPr="00622063" w:rsidRDefault="00622063" w:rsidP="00622063"/>
          <w:p w14:paraId="1A01AD77" w14:textId="0D22F5E6" w:rsidR="00622063" w:rsidRPr="00622063" w:rsidRDefault="00622063" w:rsidP="00622063">
            <w:pPr>
              <w:pStyle w:val="Judul2"/>
            </w:pPr>
            <w:r>
              <w:rPr>
                <w:lang w:val="en-US"/>
              </w:rPr>
              <w:t>Kemampuan bahasa</w:t>
            </w:r>
          </w:p>
          <w:p w14:paraId="228F0F4D" w14:textId="4D6862E8" w:rsidR="00622063" w:rsidRPr="00622063" w:rsidRDefault="00622063" w:rsidP="00622063">
            <w:r w:rsidRPr="00B90CEF">
              <w:rPr>
                <w:noProof/>
                <w:color w:val="000000" w:themeColor="text1"/>
                <w:lang w:bidi="id-ID"/>
              </w:rPr>
              <w:drawing>
                <wp:inline distT="0" distB="0" distL="0" distR="0" wp14:anchorId="38A72C5B" wp14:editId="37BA46E7">
                  <wp:extent cx="3756660" cy="1257300"/>
                  <wp:effectExtent l="0" t="0" r="0" b="0"/>
                  <wp:docPr id="1" name="Bagan 1" descr="bagan keahlian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14:paraId="7E517295" w14:textId="77777777" w:rsidR="0043117B" w:rsidRDefault="006C3E8C" w:rsidP="000C45FF">
      <w:pPr>
        <w:tabs>
          <w:tab w:val="left" w:pos="990"/>
        </w:tabs>
      </w:pPr>
    </w:p>
    <w:sectPr w:rsidR="0043117B" w:rsidSect="00AE7882">
      <w:headerReference w:type="default" r:id="rId13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90392" w14:textId="77777777" w:rsidR="006C3E8C" w:rsidRDefault="006C3E8C" w:rsidP="000C45FF">
      <w:r>
        <w:separator/>
      </w:r>
    </w:p>
  </w:endnote>
  <w:endnote w:type="continuationSeparator" w:id="0">
    <w:p w14:paraId="2E0F968A" w14:textId="77777777" w:rsidR="006C3E8C" w:rsidRDefault="006C3E8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B5EDC" w14:textId="77777777" w:rsidR="006C3E8C" w:rsidRDefault="006C3E8C" w:rsidP="000C45FF">
      <w:r>
        <w:separator/>
      </w:r>
    </w:p>
  </w:footnote>
  <w:footnote w:type="continuationSeparator" w:id="0">
    <w:p w14:paraId="3E8F4B42" w14:textId="77777777" w:rsidR="006C3E8C" w:rsidRDefault="006C3E8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71A1E" w14:textId="77777777" w:rsidR="000C45FF" w:rsidRDefault="000C45FF">
    <w:pPr>
      <w:pStyle w:val="Header"/>
    </w:pPr>
    <w:r>
      <w:rPr>
        <w:noProof/>
        <w:lang w:bidi="id-ID"/>
      </w:rPr>
      <w:drawing>
        <wp:anchor distT="0" distB="0" distL="114300" distR="114300" simplePos="0" relativeHeight="251658240" behindDoc="1" locked="0" layoutInCell="1" allowOverlap="1" wp14:anchorId="492290B8" wp14:editId="4E16C500">
          <wp:simplePos x="0" y="0"/>
          <wp:positionH relativeFrom="page">
            <wp:posOffset>276225</wp:posOffset>
          </wp:positionH>
          <wp:positionV relativeFrom="page">
            <wp:posOffset>447675</wp:posOffset>
          </wp:positionV>
          <wp:extent cx="7136130" cy="9991725"/>
          <wp:effectExtent l="0" t="0" r="7620" b="9525"/>
          <wp:wrapNone/>
          <wp:docPr id="3" name="Grafik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36509" cy="9992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063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12060"/>
    <w:rsid w:val="002400EB"/>
    <w:rsid w:val="00256CF7"/>
    <w:rsid w:val="00281FD5"/>
    <w:rsid w:val="0030481B"/>
    <w:rsid w:val="003156FC"/>
    <w:rsid w:val="003254B5"/>
    <w:rsid w:val="0037121F"/>
    <w:rsid w:val="00372FE1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22063"/>
    <w:rsid w:val="00646E75"/>
    <w:rsid w:val="006771D0"/>
    <w:rsid w:val="006C3E8C"/>
    <w:rsid w:val="006D4340"/>
    <w:rsid w:val="00715FCB"/>
    <w:rsid w:val="00743101"/>
    <w:rsid w:val="007775E1"/>
    <w:rsid w:val="007867A0"/>
    <w:rsid w:val="007927F5"/>
    <w:rsid w:val="00802CA0"/>
    <w:rsid w:val="00855095"/>
    <w:rsid w:val="009260CD"/>
    <w:rsid w:val="00952C25"/>
    <w:rsid w:val="009F02EF"/>
    <w:rsid w:val="00A2118D"/>
    <w:rsid w:val="00AD6BB1"/>
    <w:rsid w:val="00AD76E2"/>
    <w:rsid w:val="00AE7882"/>
    <w:rsid w:val="00B00861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535BB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4CF2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d-ID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Judul1">
    <w:name w:val="heading 1"/>
    <w:basedOn w:val="Normal"/>
    <w:next w:val="Normal"/>
    <w:link w:val="Judul1K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Judul3">
    <w:name w:val="heading 3"/>
    <w:basedOn w:val="Normal"/>
    <w:next w:val="Normal"/>
    <w:link w:val="Judul3K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Judul4">
    <w:name w:val="heading 4"/>
    <w:basedOn w:val="Normal"/>
    <w:next w:val="Normal"/>
    <w:link w:val="Judul4KAR"/>
    <w:uiPriority w:val="9"/>
    <w:qFormat/>
    <w:rsid w:val="00B359E4"/>
    <w:pPr>
      <w:outlineLvl w:val="3"/>
    </w:pPr>
    <w:rPr>
      <w:b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basedOn w:val="FontParagrafDefault"/>
    <w:link w:val="Judul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Judul">
    <w:name w:val="Title"/>
    <w:basedOn w:val="Normal"/>
    <w:next w:val="Normal"/>
    <w:link w:val="JudulK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JudulKAR">
    <w:name w:val="Judul KAR"/>
    <w:basedOn w:val="FontParagrafDefault"/>
    <w:link w:val="Judul"/>
    <w:uiPriority w:val="10"/>
    <w:rsid w:val="001B2ABD"/>
    <w:rPr>
      <w:caps/>
      <w:color w:val="000000" w:themeColor="text1"/>
      <w:sz w:val="96"/>
      <w:szCs w:val="76"/>
    </w:rPr>
  </w:style>
  <w:style w:type="character" w:styleId="Penekanan">
    <w:name w:val="Emphasis"/>
    <w:basedOn w:val="FontParagrafDefault"/>
    <w:uiPriority w:val="11"/>
    <w:semiHidden/>
    <w:qFormat/>
    <w:rsid w:val="00E25A26"/>
    <w:rPr>
      <w:i/>
      <w:iCs/>
    </w:rPr>
  </w:style>
  <w:style w:type="character" w:customStyle="1" w:styleId="Judul1KAR">
    <w:name w:val="Judul 1 KAR"/>
    <w:basedOn w:val="FontParagrafDefault"/>
    <w:link w:val="Judul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anggal">
    <w:name w:val="Date"/>
    <w:basedOn w:val="Normal"/>
    <w:next w:val="Normal"/>
    <w:link w:val="TanggalKAR"/>
    <w:uiPriority w:val="99"/>
    <w:rsid w:val="00036450"/>
  </w:style>
  <w:style w:type="character" w:customStyle="1" w:styleId="TanggalKAR">
    <w:name w:val="Tanggal KAR"/>
    <w:basedOn w:val="FontParagrafDefault"/>
    <w:link w:val="Tanggal"/>
    <w:uiPriority w:val="99"/>
    <w:rsid w:val="00036450"/>
    <w:rPr>
      <w:sz w:val="18"/>
      <w:szCs w:val="22"/>
    </w:rPr>
  </w:style>
  <w:style w:type="character" w:styleId="Hyperlink">
    <w:name w:val="Hyperlink"/>
    <w:basedOn w:val="FontParagrafDefault"/>
    <w:uiPriority w:val="99"/>
    <w:unhideWhenUsed/>
    <w:rsid w:val="00281FD5"/>
    <w:rPr>
      <w:color w:val="B85A22" w:themeColor="accent2" w:themeShade="BF"/>
      <w:u w:val="single"/>
    </w:rPr>
  </w:style>
  <w:style w:type="character" w:styleId="SebutanYangBelumTerselesaikan">
    <w:name w:val="Unresolved Mention"/>
    <w:basedOn w:val="FontParagrafDefaul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K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K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semiHidden/>
    <w:rsid w:val="000C45FF"/>
    <w:rPr>
      <w:sz w:val="22"/>
      <w:szCs w:val="22"/>
    </w:rPr>
  </w:style>
  <w:style w:type="table" w:styleId="KisiTabel">
    <w:name w:val="Table Grid"/>
    <w:basedOn w:val="Tabel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mpatpenampungteks">
    <w:name w:val="Placeholder Text"/>
    <w:basedOn w:val="FontParagrafDefault"/>
    <w:uiPriority w:val="99"/>
    <w:semiHidden/>
    <w:rsid w:val="001B2ABD"/>
    <w:rPr>
      <w:color w:val="808080"/>
    </w:rPr>
  </w:style>
  <w:style w:type="paragraph" w:styleId="Subjudul">
    <w:name w:val="Subtitle"/>
    <w:basedOn w:val="Normal"/>
    <w:next w:val="Normal"/>
    <w:link w:val="SubjudulK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judulKAR">
    <w:name w:val="Subjudul KAR"/>
    <w:basedOn w:val="FontParagrafDefault"/>
    <w:link w:val="Subjudul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Judul3KAR">
    <w:name w:val="Judul 3 KAR"/>
    <w:basedOn w:val="FontParagrafDefault"/>
    <w:link w:val="Judul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Judul4KAR">
    <w:name w:val="Judul 4 KAR"/>
    <w:basedOn w:val="FontParagrafDefault"/>
    <w:link w:val="Judul4"/>
    <w:uiPriority w:val="9"/>
    <w:rsid w:val="00B359E4"/>
    <w:rPr>
      <w:b/>
      <w:sz w:val="18"/>
      <w:szCs w:val="22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9F02EF"/>
    <w:rPr>
      <w:rFonts w:ascii="Segoe UI" w:hAnsi="Segoe UI" w:cs="Segoe UI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9F02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chart" Target="charts/chart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Local\Microsoft\Office\16.0\DTS\id-ID%7b734A98AA-27A2-43BE-ADD9-F42F8F89DA05%7d\%7b6FB946A5-BF54-450E-80B1-FDAB1EDA4739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d-ID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7881469177407592"/>
          <c:y val="0"/>
          <c:w val="0.69319927808212611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Sheet1!$A$3:$A$6</c:f>
              <c:strCache>
                <c:ptCount val="4"/>
                <c:pt idx="0">
                  <c:v>Animation</c:v>
                </c:pt>
                <c:pt idx="1">
                  <c:v>UI design</c:v>
                </c:pt>
                <c:pt idx="2">
                  <c:v>Graphic design</c:v>
                </c:pt>
                <c:pt idx="3">
                  <c:v>Web design</c:v>
                </c:pt>
              </c:strCache>
            </c:strRef>
          </c:cat>
          <c:val>
            <c:numRef>
              <c:f>Sheet1!$B$3:$B$6</c:f>
              <c:numCache>
                <c:formatCode>General</c:formatCode>
                <c:ptCount val="4"/>
                <c:pt idx="0">
                  <c:v>0.85</c:v>
                </c:pt>
                <c:pt idx="1">
                  <c:v>0.9</c:v>
                </c:pt>
                <c:pt idx="2">
                  <c:v>0.9</c:v>
                </c:pt>
                <c:pt idx="3">
                  <c:v>0.95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d-ID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7881469177407592"/>
          <c:y val="0"/>
          <c:w val="0.69319927808212611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Inggris</c:v>
                </c:pt>
                <c:pt idx="1">
                  <c:v>Indonesia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0.8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BA-4F4C-AC53-339C75BE2F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96CBF9657904CDC9039C8F47FF0A54F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05F1BC2B-3B3D-469C-85E7-1F69584F16F1}"/>
      </w:docPartPr>
      <w:docPartBody>
        <w:p w:rsidR="00000000" w:rsidRDefault="000E06F1">
          <w:pPr>
            <w:pStyle w:val="096CBF9657904CDC9039C8F47FF0A54F"/>
          </w:pPr>
          <w:r w:rsidRPr="00D5459D">
            <w:rPr>
              <w:lang w:bidi="id-ID"/>
            </w:rPr>
            <w:t>Profil</w:t>
          </w:r>
        </w:p>
      </w:docPartBody>
    </w:docPart>
    <w:docPart>
      <w:docPartPr>
        <w:name w:val="79E3C9DFA85F43379F6900F7F3DFF1B9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1B0C73CA-AF91-442C-A68E-71F78DC388AD}"/>
      </w:docPartPr>
      <w:docPartBody>
        <w:p w:rsidR="00000000" w:rsidRDefault="000E06F1">
          <w:pPr>
            <w:pStyle w:val="79E3C9DFA85F43379F6900F7F3DFF1B9"/>
          </w:pPr>
          <w:r w:rsidRPr="00CB0055">
            <w:rPr>
              <w:lang w:bidi="id-ID"/>
            </w:rPr>
            <w:t>Kontak</w:t>
          </w:r>
        </w:p>
      </w:docPartBody>
    </w:docPart>
    <w:docPart>
      <w:docPartPr>
        <w:name w:val="6166B97018EE40B392C2E729648F0DC2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16CB4502-FE84-4A5E-8654-4D67CE14F113}"/>
      </w:docPartPr>
      <w:docPartBody>
        <w:p w:rsidR="00000000" w:rsidRDefault="000E06F1">
          <w:pPr>
            <w:pStyle w:val="6166B97018EE40B392C2E729648F0DC2"/>
          </w:pPr>
          <w:r w:rsidRPr="004D3011">
            <w:rPr>
              <w:lang w:bidi="id-ID"/>
            </w:rPr>
            <w:t>TELEPON:</w:t>
          </w:r>
        </w:p>
      </w:docPartBody>
    </w:docPart>
    <w:docPart>
      <w:docPartPr>
        <w:name w:val="2F642EA8C3844EB0B07C7D1D4CA06F3D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710BA9EF-7D97-4E9A-9166-F49DFB97A360}"/>
      </w:docPartPr>
      <w:docPartBody>
        <w:p w:rsidR="00000000" w:rsidRDefault="000E06F1">
          <w:pPr>
            <w:pStyle w:val="2F642EA8C3844EB0B07C7D1D4CA06F3D"/>
          </w:pPr>
          <w:r w:rsidRPr="004D3011">
            <w:rPr>
              <w:lang w:bidi="id-ID"/>
            </w:rPr>
            <w:t>EMAIL:</w:t>
          </w:r>
        </w:p>
      </w:docPartBody>
    </w:docPart>
    <w:docPart>
      <w:docPartPr>
        <w:name w:val="2404F8A86AE34D208C99AE80A65EDBF9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B5DD760C-7E2D-441A-9FA1-7437565E97F9}"/>
      </w:docPartPr>
      <w:docPartBody>
        <w:p w:rsidR="00000000" w:rsidRDefault="000E06F1">
          <w:pPr>
            <w:pStyle w:val="2404F8A86AE34D208C99AE80A65EDBF9"/>
          </w:pPr>
          <w:r w:rsidRPr="00CB0055">
            <w:rPr>
              <w:lang w:bidi="id-ID"/>
            </w:rPr>
            <w:t>Hobi</w:t>
          </w:r>
        </w:p>
      </w:docPartBody>
    </w:docPart>
    <w:docPart>
      <w:docPartPr>
        <w:name w:val="C5362B0FB04C4A1EA9892FF7B41829A2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C72F38D6-F1C3-4323-AAF0-C9AF59C22A7A}"/>
      </w:docPartPr>
      <w:docPartBody>
        <w:p w:rsidR="00000000" w:rsidRDefault="000E06F1">
          <w:pPr>
            <w:pStyle w:val="C5362B0FB04C4A1EA9892FF7B41829A2"/>
          </w:pPr>
          <w:r w:rsidRPr="00036450">
            <w:rPr>
              <w:lang w:bidi="id-ID"/>
            </w:rPr>
            <w:t>PENDIDIKAN</w:t>
          </w:r>
        </w:p>
      </w:docPartBody>
    </w:docPart>
    <w:docPart>
      <w:docPartPr>
        <w:name w:val="2B5C203D9DC2428A935A8EDBC752D842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EF16ACFF-28E7-4629-87CE-6608A16F2E9F}"/>
      </w:docPartPr>
      <w:docPartBody>
        <w:p w:rsidR="00000000" w:rsidRDefault="000E06F1">
          <w:pPr>
            <w:pStyle w:val="2B5C203D9DC2428A935A8EDBC752D842"/>
          </w:pPr>
          <w:r w:rsidRPr="00036450">
            <w:rPr>
              <w:rStyle w:val="Judul2KAR"/>
              <w:lang w:bidi="id-ID"/>
            </w:rPr>
            <w:t>KEAHLIAN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878"/>
    <w:rsid w:val="000E06F1"/>
    <w:rsid w:val="0037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2">
    <w:name w:val="heading 2"/>
    <w:basedOn w:val="Normal"/>
    <w:next w:val="Normal"/>
    <w:link w:val="Judul2KAR"/>
    <w:uiPriority w:val="9"/>
    <w:qFormat/>
    <w:rsid w:val="00371878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69EB30D3FB6F41D380CB09ADBCF08287">
    <w:name w:val="69EB30D3FB6F41D380CB09ADBCF08287"/>
  </w:style>
  <w:style w:type="paragraph" w:customStyle="1" w:styleId="2E870499E7F54FD5837705153532C6E7">
    <w:name w:val="2E870499E7F54FD5837705153532C6E7"/>
  </w:style>
  <w:style w:type="paragraph" w:customStyle="1" w:styleId="096CBF9657904CDC9039C8F47FF0A54F">
    <w:name w:val="096CBF9657904CDC9039C8F47FF0A54F"/>
  </w:style>
  <w:style w:type="paragraph" w:customStyle="1" w:styleId="33AC947819694D18A4AF6B27D1DE58C1">
    <w:name w:val="33AC947819694D18A4AF6B27D1DE58C1"/>
  </w:style>
  <w:style w:type="paragraph" w:customStyle="1" w:styleId="79E3C9DFA85F43379F6900F7F3DFF1B9">
    <w:name w:val="79E3C9DFA85F43379F6900F7F3DFF1B9"/>
  </w:style>
  <w:style w:type="paragraph" w:customStyle="1" w:styleId="6166B97018EE40B392C2E729648F0DC2">
    <w:name w:val="6166B97018EE40B392C2E729648F0DC2"/>
  </w:style>
  <w:style w:type="paragraph" w:customStyle="1" w:styleId="75CCB9DD977F42EF8F2BAD1EA8B80294">
    <w:name w:val="75CCB9DD977F42EF8F2BAD1EA8B80294"/>
  </w:style>
  <w:style w:type="paragraph" w:customStyle="1" w:styleId="6F6480325039453099ACF7A1DF1D4907">
    <w:name w:val="6F6480325039453099ACF7A1DF1D4907"/>
  </w:style>
  <w:style w:type="paragraph" w:customStyle="1" w:styleId="6029690F84FB4B969FC31BA77730A4D9">
    <w:name w:val="6029690F84FB4B969FC31BA77730A4D9"/>
  </w:style>
  <w:style w:type="paragraph" w:customStyle="1" w:styleId="2F642EA8C3844EB0B07C7D1D4CA06F3D">
    <w:name w:val="2F642EA8C3844EB0B07C7D1D4CA06F3D"/>
  </w:style>
  <w:style w:type="character" w:styleId="Hyperlink">
    <w:name w:val="Hyperlink"/>
    <w:basedOn w:val="FontParagrafDefault"/>
    <w:uiPriority w:val="99"/>
    <w:unhideWhenUsed/>
    <w:rPr>
      <w:color w:val="C45911" w:themeColor="accent2" w:themeShade="BF"/>
      <w:u w:val="single"/>
    </w:rPr>
  </w:style>
  <w:style w:type="paragraph" w:customStyle="1" w:styleId="8754FC0837B4495589206ABBCD750ED9">
    <w:name w:val="8754FC0837B4495589206ABBCD750ED9"/>
  </w:style>
  <w:style w:type="paragraph" w:customStyle="1" w:styleId="2404F8A86AE34D208C99AE80A65EDBF9">
    <w:name w:val="2404F8A86AE34D208C99AE80A65EDBF9"/>
  </w:style>
  <w:style w:type="paragraph" w:customStyle="1" w:styleId="4787102275544EF88067150EC663392F">
    <w:name w:val="4787102275544EF88067150EC663392F"/>
  </w:style>
  <w:style w:type="paragraph" w:customStyle="1" w:styleId="966817AE7C604AA9889C0A56906DD82F">
    <w:name w:val="966817AE7C604AA9889C0A56906DD82F"/>
  </w:style>
  <w:style w:type="paragraph" w:customStyle="1" w:styleId="B7D948B2BFBC42DFA7B98DFBF15E42AD">
    <w:name w:val="B7D948B2BFBC42DFA7B98DFBF15E42AD"/>
  </w:style>
  <w:style w:type="paragraph" w:customStyle="1" w:styleId="23F8D20E3C6749E2AF4528DE2702A4B6">
    <w:name w:val="23F8D20E3C6749E2AF4528DE2702A4B6"/>
  </w:style>
  <w:style w:type="paragraph" w:customStyle="1" w:styleId="C5362B0FB04C4A1EA9892FF7B41829A2">
    <w:name w:val="C5362B0FB04C4A1EA9892FF7B41829A2"/>
  </w:style>
  <w:style w:type="paragraph" w:customStyle="1" w:styleId="8A9703ECD22D416094EF16B461782525">
    <w:name w:val="8A9703ECD22D416094EF16B461782525"/>
  </w:style>
  <w:style w:type="paragraph" w:customStyle="1" w:styleId="17217C400CB0430ABE4E719354A1972E">
    <w:name w:val="17217C400CB0430ABE4E719354A1972E"/>
  </w:style>
  <w:style w:type="paragraph" w:customStyle="1" w:styleId="48F1B750173046D28284CF0D24358FE3">
    <w:name w:val="48F1B750173046D28284CF0D24358FE3"/>
  </w:style>
  <w:style w:type="paragraph" w:customStyle="1" w:styleId="17BCA352FDE64187A3FC6B768C49971D">
    <w:name w:val="17BCA352FDE64187A3FC6B768C49971D"/>
  </w:style>
  <w:style w:type="paragraph" w:customStyle="1" w:styleId="4767EF0212E6416C8292FA2D4129A28A">
    <w:name w:val="4767EF0212E6416C8292FA2D4129A28A"/>
  </w:style>
  <w:style w:type="paragraph" w:customStyle="1" w:styleId="FB401FCBC6FF41798F9961CE08E74B21">
    <w:name w:val="FB401FCBC6FF41798F9961CE08E74B21"/>
  </w:style>
  <w:style w:type="paragraph" w:customStyle="1" w:styleId="ADDCA64529CF4FC689994FD745BA0D1A">
    <w:name w:val="ADDCA64529CF4FC689994FD745BA0D1A"/>
  </w:style>
  <w:style w:type="paragraph" w:customStyle="1" w:styleId="9714E8FE3B364BBA9BBFFE46F41D32B9">
    <w:name w:val="9714E8FE3B364BBA9BBFFE46F41D32B9"/>
  </w:style>
  <w:style w:type="paragraph" w:customStyle="1" w:styleId="BD2FE6C176124B77821B0183104F67BD">
    <w:name w:val="BD2FE6C176124B77821B0183104F67BD"/>
  </w:style>
  <w:style w:type="paragraph" w:customStyle="1" w:styleId="6E7FCE5FE211488DB2224267A8C08F74">
    <w:name w:val="6E7FCE5FE211488DB2224267A8C08F74"/>
  </w:style>
  <w:style w:type="paragraph" w:customStyle="1" w:styleId="6EA09980AA3A4CFFAF151D5DE37554EC">
    <w:name w:val="6EA09980AA3A4CFFAF151D5DE37554EC"/>
  </w:style>
  <w:style w:type="paragraph" w:customStyle="1" w:styleId="09C04505C31D43118A32D7FA35227A6B">
    <w:name w:val="09C04505C31D43118A32D7FA35227A6B"/>
  </w:style>
  <w:style w:type="paragraph" w:customStyle="1" w:styleId="A6B81D9580EF4A5A9126A22735C3A661">
    <w:name w:val="A6B81D9580EF4A5A9126A22735C3A661"/>
  </w:style>
  <w:style w:type="paragraph" w:customStyle="1" w:styleId="DAB771B3F43B4A18A4BBA67C3CBAAE07">
    <w:name w:val="DAB771B3F43B4A18A4BBA67C3CBAAE07"/>
  </w:style>
  <w:style w:type="paragraph" w:customStyle="1" w:styleId="F7FF8DC5D91348C2AC38C24F74638DEC">
    <w:name w:val="F7FF8DC5D91348C2AC38C24F74638DEC"/>
  </w:style>
  <w:style w:type="paragraph" w:customStyle="1" w:styleId="74D79D96C46F4E24A498CD0775237D5A">
    <w:name w:val="74D79D96C46F4E24A498CD0775237D5A"/>
  </w:style>
  <w:style w:type="paragraph" w:customStyle="1" w:styleId="A894D06FA4BE44BCB42230059191FA2C">
    <w:name w:val="A894D06FA4BE44BCB42230059191FA2C"/>
  </w:style>
  <w:style w:type="paragraph" w:customStyle="1" w:styleId="2CCCE8FFB596484EB81FAA58BF5A7C97">
    <w:name w:val="2CCCE8FFB596484EB81FAA58BF5A7C97"/>
  </w:style>
  <w:style w:type="paragraph" w:customStyle="1" w:styleId="F6D2C7B4A56B4D30BDAB0BA993763A88">
    <w:name w:val="F6D2C7B4A56B4D30BDAB0BA993763A88"/>
  </w:style>
  <w:style w:type="paragraph" w:customStyle="1" w:styleId="BFE5F3C391F842DC8768445EEA9FDFA6">
    <w:name w:val="BFE5F3C391F842DC8768445EEA9FDFA6"/>
  </w:style>
  <w:style w:type="paragraph" w:customStyle="1" w:styleId="2689408C7B85440B89613E059B48A98C">
    <w:name w:val="2689408C7B85440B89613E059B48A98C"/>
  </w:style>
  <w:style w:type="paragraph" w:customStyle="1" w:styleId="370F56DA16CF48D58AC88C8BB531BCC0">
    <w:name w:val="370F56DA16CF48D58AC88C8BB531BCC0"/>
  </w:style>
  <w:style w:type="paragraph" w:customStyle="1" w:styleId="DCDC55D79B9F4553A64E38BE10CC9DEE">
    <w:name w:val="DCDC55D79B9F4553A64E38BE10CC9DEE"/>
  </w:style>
  <w:style w:type="character" w:customStyle="1" w:styleId="Judul2KAR">
    <w:name w:val="Judul 2 KAR"/>
    <w:basedOn w:val="FontParagrafDefault"/>
    <w:link w:val="Judul2"/>
    <w:uiPriority w:val="9"/>
    <w:rsid w:val="00371878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2B5C203D9DC2428A935A8EDBC752D842">
    <w:name w:val="2B5C203D9DC2428A935A8EDBC752D842"/>
  </w:style>
  <w:style w:type="paragraph" w:customStyle="1" w:styleId="521379C0AEF54E678B630C856873A471">
    <w:name w:val="521379C0AEF54E678B630C856873A471"/>
    <w:rsid w:val="00371878"/>
  </w:style>
  <w:style w:type="paragraph" w:customStyle="1" w:styleId="33C5E3ACBBF849FB906DEDDE5D2D1B37">
    <w:name w:val="33C5E3ACBBF849FB906DEDDE5D2D1B37"/>
    <w:rsid w:val="00371878"/>
  </w:style>
  <w:style w:type="paragraph" w:customStyle="1" w:styleId="7D88E5B5D85547B69E7C6731D09A6E54">
    <w:name w:val="7D88E5B5D85547B69E7C6731D09A6E54"/>
    <w:rsid w:val="00371878"/>
  </w:style>
  <w:style w:type="paragraph" w:customStyle="1" w:styleId="AF1725E44A74420E9B838008F0071A33">
    <w:name w:val="AF1725E44A74420E9B838008F0071A33"/>
    <w:rsid w:val="00371878"/>
  </w:style>
  <w:style w:type="paragraph" w:customStyle="1" w:styleId="4DC46EBFF18F4984917C70DD73DF00C7">
    <w:name w:val="4DC46EBFF18F4984917C70DD73DF00C7"/>
    <w:rsid w:val="00371878"/>
  </w:style>
  <w:style w:type="paragraph" w:customStyle="1" w:styleId="F24ABA1BB824427D929B0F48F46B96BF">
    <w:name w:val="F24ABA1BB824427D929B0F48F46B96BF"/>
    <w:rsid w:val="00371878"/>
  </w:style>
  <w:style w:type="paragraph" w:customStyle="1" w:styleId="5B9FF9C1ECBD4F8C83F6BE7800DAB9B5">
    <w:name w:val="5B9FF9C1ECBD4F8C83F6BE7800DAB9B5"/>
    <w:rsid w:val="00371878"/>
  </w:style>
  <w:style w:type="paragraph" w:customStyle="1" w:styleId="146F2263A73D478EB14D373D61770486">
    <w:name w:val="146F2263A73D478EB14D373D61770486"/>
    <w:rsid w:val="00371878"/>
  </w:style>
  <w:style w:type="paragraph" w:customStyle="1" w:styleId="4CA5F0ED73FA481DBD6F244DDFF91924">
    <w:name w:val="4CA5F0ED73FA481DBD6F244DDFF91924"/>
    <w:rsid w:val="00371878"/>
  </w:style>
  <w:style w:type="paragraph" w:customStyle="1" w:styleId="11D10C26500345788EA3E78D0F95A95A">
    <w:name w:val="11D10C26500345788EA3E78D0F95A95A"/>
    <w:rsid w:val="00371878"/>
  </w:style>
  <w:style w:type="paragraph" w:customStyle="1" w:styleId="D295648DB32946CCA13356D58787E43A">
    <w:name w:val="D295648DB32946CCA13356D58787E43A"/>
    <w:rsid w:val="00371878"/>
  </w:style>
  <w:style w:type="paragraph" w:customStyle="1" w:styleId="2EA3D28CE7E34F669FBEB8337FF8211A">
    <w:name w:val="2EA3D28CE7E34F669FBEB8337FF8211A"/>
    <w:rsid w:val="00371878"/>
  </w:style>
  <w:style w:type="paragraph" w:customStyle="1" w:styleId="844ED4923F77479DB7D8032AFA7D50E7">
    <w:name w:val="844ED4923F77479DB7D8032AFA7D50E7"/>
    <w:rsid w:val="00371878"/>
  </w:style>
  <w:style w:type="paragraph" w:customStyle="1" w:styleId="5C6B0B4C4A024DE39D05D55BE5ED5D92">
    <w:name w:val="5C6B0B4C4A024DE39D05D55BE5ED5D92"/>
    <w:rsid w:val="00371878"/>
  </w:style>
  <w:style w:type="paragraph" w:customStyle="1" w:styleId="1034A3AE71B44E4AB332128776A6EFD6">
    <w:name w:val="1034A3AE71B44E4AB332128776A6EFD6"/>
    <w:rsid w:val="003718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{6FB946A5-BF54-450E-80B1-FDAB1EDA4739}tf00546271_win32.dotx</Template>
  <TotalTime>0</TotalTime>
  <Pages>1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2021-10-25T02:16:00Z</dcterms:created>
  <dcterms:modified xsi:type="dcterms:W3CDTF">2021-10-25T02:34:00Z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